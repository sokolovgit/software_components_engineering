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815A5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2D144490">
            <wp:extent cx="5734050" cy="9144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1019" w:right="798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0F01611B" w:rsidR="009723BA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826" w:right="812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8B1CD1">
        <w:rPr>
          <w:color w:val="000000"/>
          <w:sz w:val="28"/>
          <w:szCs w:val="28"/>
          <w:lang w:val="uk-UA"/>
        </w:rPr>
        <w:t>Компоненти програмної інженерії</w:t>
      </w:r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42F706ED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826" w:right="812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Лабораторн</w:t>
      </w:r>
      <w:r w:rsidR="00051BE1">
        <w:rPr>
          <w:color w:val="000000"/>
          <w:sz w:val="28"/>
          <w:szCs w:val="28"/>
          <w:lang w:val="uk-UA"/>
        </w:rPr>
        <w:t>а</w:t>
      </w:r>
      <w:r w:rsidRPr="009723BA">
        <w:rPr>
          <w:color w:val="000000"/>
          <w:sz w:val="28"/>
          <w:szCs w:val="28"/>
          <w:lang w:val="uk-UA"/>
        </w:rPr>
        <w:t xml:space="preserve"> робот</w:t>
      </w:r>
      <w:r w:rsidR="00051BE1">
        <w:rPr>
          <w:color w:val="000000"/>
          <w:sz w:val="28"/>
          <w:szCs w:val="28"/>
          <w:lang w:val="uk-UA"/>
        </w:rPr>
        <w:t xml:space="preserve">а </w:t>
      </w:r>
      <w:r w:rsidRPr="009723BA">
        <w:rPr>
          <w:color w:val="000000"/>
          <w:sz w:val="28"/>
          <w:szCs w:val="28"/>
          <w:lang w:val="uk-UA"/>
        </w:rPr>
        <w:t>№</w:t>
      </w:r>
      <w:r w:rsidR="008B1CD1">
        <w:rPr>
          <w:color w:val="000000"/>
          <w:sz w:val="28"/>
          <w:szCs w:val="28"/>
          <w:lang w:val="uk-UA"/>
        </w:rPr>
        <w:t>1</w:t>
      </w:r>
    </w:p>
    <w:p w14:paraId="134ABAD9" w14:textId="4DB77A9A" w:rsidR="00ED60F7" w:rsidRPr="009723BA" w:rsidRDefault="00ED60F7" w:rsidP="00EE41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"</w:t>
      </w:r>
      <w:r w:rsidR="008B1CD1">
        <w:rPr>
          <w:color w:val="000000"/>
          <w:sz w:val="28"/>
          <w:szCs w:val="28"/>
          <w:lang w:val="en-US"/>
        </w:rPr>
        <w:t>Functional requirements</w:t>
      </w:r>
      <w:r w:rsidRPr="009723BA">
        <w:rPr>
          <w:color w:val="000000"/>
          <w:sz w:val="28"/>
          <w:szCs w:val="28"/>
          <w:lang w:val="uk-UA"/>
        </w:rPr>
        <w:t>"</w:t>
      </w:r>
    </w:p>
    <w:p w14:paraId="34EECD02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4"/>
        <w:ind w:left="5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1CBE388E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18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3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66359B91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5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Перевіри</w:t>
      </w:r>
      <w:r w:rsidR="00F472D4">
        <w:rPr>
          <w:b/>
          <w:color w:val="000000"/>
          <w:sz w:val="28"/>
          <w:szCs w:val="28"/>
          <w:u w:val="single"/>
          <w:lang w:val="uk-UA"/>
        </w:rPr>
        <w:t>в</w:t>
      </w:r>
      <w:r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7A12ACC5" w14:textId="5DF36AB9" w:rsidR="00ED60F7" w:rsidRPr="009723BA" w:rsidRDefault="008B1CD1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6"/>
        <w:jc w:val="both"/>
        <w:rPr>
          <w:color w:val="000000"/>
          <w:sz w:val="28"/>
          <w:szCs w:val="28"/>
          <w:lang w:val="uk-UA"/>
        </w:rPr>
      </w:pPr>
      <w:proofErr w:type="spellStart"/>
      <w:r>
        <w:rPr>
          <w:color w:val="000000"/>
          <w:sz w:val="28"/>
          <w:szCs w:val="28"/>
          <w:lang w:val="uk-UA"/>
        </w:rPr>
        <w:t>Зарічковий</w:t>
      </w:r>
      <w:proofErr w:type="spellEnd"/>
      <w:r>
        <w:rPr>
          <w:color w:val="000000"/>
          <w:sz w:val="28"/>
          <w:szCs w:val="28"/>
          <w:lang w:val="uk-UA"/>
        </w:rPr>
        <w:t xml:space="preserve"> О. А.</w:t>
      </w:r>
    </w:p>
    <w:p w14:paraId="397AFF86" w14:textId="569C1841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4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202</w:t>
      </w:r>
      <w:r w:rsidR="00F472D4">
        <w:rPr>
          <w:color w:val="000000"/>
          <w:sz w:val="28"/>
          <w:szCs w:val="28"/>
          <w:lang w:val="uk-UA"/>
        </w:rPr>
        <w:t>5</w:t>
      </w:r>
    </w:p>
    <w:bookmarkEnd w:id="0"/>
    <w:p w14:paraId="42678583" w14:textId="77777777" w:rsidR="00EE41C3" w:rsidRPr="009723BA" w:rsidRDefault="00EE41C3" w:rsidP="00EE41C3">
      <w:pPr>
        <w:rPr>
          <w:color w:val="000000"/>
          <w:sz w:val="28"/>
          <w:szCs w:val="28"/>
          <w:lang w:val="uk-UA"/>
        </w:rPr>
      </w:pPr>
    </w:p>
    <w:p w14:paraId="3D48AC10" w14:textId="5464C2E1" w:rsidR="009723BA" w:rsidRPr="009723BA" w:rsidRDefault="009723BA" w:rsidP="00D75BA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9723BA">
        <w:rPr>
          <w:b/>
          <w:bCs/>
          <w:sz w:val="28"/>
          <w:szCs w:val="28"/>
          <w:lang w:val="uk-UA"/>
        </w:rPr>
        <w:lastRenderedPageBreak/>
        <w:t>Лабораторн</w:t>
      </w:r>
      <w:r w:rsidR="00F472D4">
        <w:rPr>
          <w:b/>
          <w:bCs/>
          <w:sz w:val="28"/>
          <w:szCs w:val="28"/>
          <w:lang w:val="uk-UA"/>
        </w:rPr>
        <w:t>і</w:t>
      </w:r>
      <w:r w:rsidRPr="009723BA">
        <w:rPr>
          <w:b/>
          <w:bCs/>
          <w:sz w:val="28"/>
          <w:szCs w:val="28"/>
          <w:lang w:val="uk-UA"/>
        </w:rPr>
        <w:t xml:space="preserve"> робот</w:t>
      </w:r>
      <w:r w:rsidR="00051BE1">
        <w:rPr>
          <w:b/>
          <w:bCs/>
          <w:sz w:val="28"/>
          <w:szCs w:val="28"/>
          <w:lang w:val="uk-UA"/>
        </w:rPr>
        <w:t>а</w:t>
      </w:r>
      <w:r w:rsidRPr="009723BA">
        <w:rPr>
          <w:b/>
          <w:bCs/>
          <w:sz w:val="28"/>
          <w:szCs w:val="28"/>
          <w:lang w:val="uk-UA"/>
        </w:rPr>
        <w:t xml:space="preserve"> №1. </w:t>
      </w:r>
    </w:p>
    <w:p w14:paraId="5DDD4647" w14:textId="3FFDB639" w:rsidR="00F472D4" w:rsidRPr="00F472D4" w:rsidRDefault="008B1CD1" w:rsidP="00D75BA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8B1CD1">
        <w:rPr>
          <w:b/>
          <w:bCs/>
          <w:color w:val="000000"/>
          <w:sz w:val="28"/>
          <w:szCs w:val="28"/>
          <w:lang w:val="en-US"/>
        </w:rPr>
        <w:t>Functional requirements</w:t>
      </w:r>
    </w:p>
    <w:p w14:paraId="7FF3C557" w14:textId="64BC2270" w:rsidR="008B1CD1" w:rsidRPr="008B1CD1" w:rsidRDefault="008B1CD1" w:rsidP="00F23ED5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 xml:space="preserve">Тема: </w:t>
      </w:r>
      <w:r w:rsidRPr="008B1CD1">
        <w:rPr>
          <w:color w:val="000000"/>
          <w:sz w:val="28"/>
          <w:szCs w:val="28"/>
        </w:rPr>
        <w:t>Формування вимог до додатку. (</w:t>
      </w:r>
      <w:r w:rsidRPr="008B1CD1">
        <w:rPr>
          <w:i/>
          <w:iCs/>
          <w:color w:val="000000"/>
          <w:sz w:val="28"/>
          <w:szCs w:val="28"/>
        </w:rPr>
        <w:t>System requirements</w:t>
      </w:r>
      <w:r w:rsidRPr="008B1CD1">
        <w:rPr>
          <w:color w:val="000000"/>
          <w:sz w:val="28"/>
          <w:szCs w:val="28"/>
        </w:rPr>
        <w:t>)</w:t>
      </w:r>
    </w:p>
    <w:p w14:paraId="40581CEF" w14:textId="6B05CBDD" w:rsidR="00314A64" w:rsidRPr="008B1CD1" w:rsidRDefault="009723BA" w:rsidP="00F23ED5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9723BA">
        <w:rPr>
          <w:b/>
          <w:bCs/>
          <w:color w:val="000000"/>
          <w:sz w:val="28"/>
          <w:szCs w:val="28"/>
        </w:rPr>
        <w:t>Мета</w:t>
      </w:r>
      <w:r w:rsidR="008B1CD1">
        <w:rPr>
          <w:b/>
          <w:bCs/>
          <w:color w:val="000000"/>
          <w:sz w:val="28"/>
          <w:szCs w:val="28"/>
          <w:lang w:val="uk-UA"/>
        </w:rPr>
        <w:t xml:space="preserve">: </w:t>
      </w:r>
      <w:r w:rsidR="008B1CD1" w:rsidRPr="008B1CD1">
        <w:rPr>
          <w:color w:val="000000"/>
          <w:sz w:val="28"/>
          <w:szCs w:val="28"/>
          <w:lang w:val="uk-UA"/>
        </w:rPr>
        <w:t xml:space="preserve">Вибрати проект для розробки. Познайомитись з варіантом опису вимог до додатку за допомогою </w:t>
      </w:r>
      <w:proofErr w:type="spellStart"/>
      <w:r w:rsidR="008B1CD1" w:rsidRPr="008B1CD1">
        <w:rPr>
          <w:color w:val="000000"/>
          <w:sz w:val="28"/>
          <w:szCs w:val="28"/>
          <w:lang w:val="uk-UA"/>
        </w:rPr>
        <w:t>user</w:t>
      </w:r>
      <w:proofErr w:type="spellEnd"/>
      <w:r w:rsidR="008B1CD1" w:rsidRPr="008B1CD1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8B1CD1" w:rsidRPr="008B1CD1">
        <w:rPr>
          <w:color w:val="000000"/>
          <w:sz w:val="28"/>
          <w:szCs w:val="28"/>
          <w:lang w:val="uk-UA"/>
        </w:rPr>
        <w:t>stories</w:t>
      </w:r>
      <w:proofErr w:type="spellEnd"/>
      <w:r w:rsidR="008B1CD1" w:rsidRPr="008B1CD1">
        <w:rPr>
          <w:color w:val="000000"/>
          <w:sz w:val="28"/>
          <w:szCs w:val="28"/>
          <w:lang w:val="uk-UA"/>
        </w:rPr>
        <w:t xml:space="preserve">, та познайомитись з інструментами для побудови </w:t>
      </w:r>
      <w:proofErr w:type="spellStart"/>
      <w:r w:rsidR="008B1CD1" w:rsidRPr="008B1CD1">
        <w:rPr>
          <w:color w:val="000000"/>
          <w:sz w:val="28"/>
          <w:szCs w:val="28"/>
          <w:lang w:val="uk-UA"/>
        </w:rPr>
        <w:t>wireframes</w:t>
      </w:r>
      <w:proofErr w:type="spellEnd"/>
      <w:r w:rsidR="008B1CD1" w:rsidRPr="008B1CD1">
        <w:rPr>
          <w:color w:val="000000"/>
          <w:sz w:val="28"/>
          <w:szCs w:val="28"/>
          <w:lang w:val="uk-UA"/>
        </w:rPr>
        <w:t>.</w:t>
      </w:r>
    </w:p>
    <w:p w14:paraId="6586AD54" w14:textId="77777777" w:rsidR="008B1CD1" w:rsidRDefault="009723BA" w:rsidP="00F23ED5">
      <w:pPr>
        <w:pStyle w:val="NormalWeb"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  <w:r w:rsidRPr="009723BA">
        <w:rPr>
          <w:b/>
          <w:bCs/>
          <w:color w:val="000000"/>
          <w:sz w:val="28"/>
          <w:szCs w:val="28"/>
        </w:rPr>
        <w:t>Постановка задачі</w:t>
      </w:r>
      <w:r w:rsidR="008B1CD1">
        <w:rPr>
          <w:b/>
          <w:bCs/>
          <w:color w:val="000000"/>
          <w:sz w:val="28"/>
          <w:szCs w:val="28"/>
          <w:lang w:val="uk-UA"/>
        </w:rPr>
        <w:t xml:space="preserve">: </w:t>
      </w:r>
    </w:p>
    <w:p w14:paraId="49861B8B" w14:textId="16235BD5" w:rsidR="008B1CD1" w:rsidRPr="008B1CD1" w:rsidRDefault="008B1CD1" w:rsidP="00477C72">
      <w:pPr>
        <w:pStyle w:val="NormalWeb"/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val="uk-UA"/>
        </w:rPr>
      </w:pPr>
      <w:r w:rsidRPr="008B1CD1">
        <w:rPr>
          <w:color w:val="000000"/>
          <w:sz w:val="28"/>
          <w:szCs w:val="28"/>
          <w:lang w:val="uk-UA"/>
        </w:rPr>
        <w:t>Вибрати тему роботи.</w:t>
      </w:r>
    </w:p>
    <w:p w14:paraId="38DB7684" w14:textId="77777777" w:rsidR="008B1CD1" w:rsidRPr="008B1CD1" w:rsidRDefault="008B1CD1" w:rsidP="00477C72">
      <w:pPr>
        <w:pStyle w:val="NormalWeb"/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val="uk-UA"/>
        </w:rPr>
      </w:pPr>
      <w:r w:rsidRPr="008B1CD1">
        <w:rPr>
          <w:color w:val="000000"/>
          <w:sz w:val="28"/>
          <w:szCs w:val="28"/>
          <w:lang w:val="uk-UA"/>
        </w:rPr>
        <w:t>Для обраної теми визначити основний функціонал (</w:t>
      </w:r>
      <w:proofErr w:type="spellStart"/>
      <w:r w:rsidRPr="008B1CD1">
        <w:rPr>
          <w:color w:val="000000"/>
          <w:sz w:val="28"/>
          <w:szCs w:val="28"/>
          <w:lang w:val="uk-UA"/>
        </w:rPr>
        <w:t>features</w:t>
      </w:r>
      <w:proofErr w:type="spellEnd"/>
      <w:r w:rsidRPr="008B1CD1">
        <w:rPr>
          <w:color w:val="000000"/>
          <w:sz w:val="28"/>
          <w:szCs w:val="28"/>
          <w:lang w:val="uk-UA"/>
        </w:rPr>
        <w:t>), який має бути розроблено.</w:t>
      </w:r>
    </w:p>
    <w:p w14:paraId="565E89AF" w14:textId="77777777" w:rsidR="008B1CD1" w:rsidRPr="008B1CD1" w:rsidRDefault="008B1CD1" w:rsidP="00477C72">
      <w:pPr>
        <w:pStyle w:val="NormalWeb"/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val="uk-UA"/>
        </w:rPr>
      </w:pPr>
      <w:r w:rsidRPr="008B1CD1">
        <w:rPr>
          <w:color w:val="000000"/>
          <w:sz w:val="28"/>
          <w:szCs w:val="28"/>
          <w:lang w:val="uk-UA"/>
        </w:rPr>
        <w:t>Для кожного функціоналу описати “історії користувачів” (</w:t>
      </w:r>
      <w:proofErr w:type="spellStart"/>
      <w:r w:rsidRPr="008B1CD1">
        <w:rPr>
          <w:color w:val="000000"/>
          <w:sz w:val="28"/>
          <w:szCs w:val="28"/>
          <w:lang w:val="uk-UA"/>
        </w:rPr>
        <w:t>user</w:t>
      </w:r>
      <w:proofErr w:type="spellEnd"/>
      <w:r w:rsidRPr="008B1CD1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8B1CD1">
        <w:rPr>
          <w:color w:val="000000"/>
          <w:sz w:val="28"/>
          <w:szCs w:val="28"/>
          <w:lang w:val="uk-UA"/>
        </w:rPr>
        <w:t>stories</w:t>
      </w:r>
      <w:proofErr w:type="spellEnd"/>
      <w:r w:rsidRPr="008B1CD1">
        <w:rPr>
          <w:color w:val="000000"/>
          <w:sz w:val="28"/>
          <w:szCs w:val="28"/>
          <w:lang w:val="uk-UA"/>
        </w:rPr>
        <w:t>).</w:t>
      </w:r>
    </w:p>
    <w:p w14:paraId="1E5F38FD" w14:textId="36B529D7" w:rsidR="009723BA" w:rsidRPr="00D75BA6" w:rsidRDefault="008B1CD1" w:rsidP="00477C72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uk-UA"/>
        </w:rPr>
      </w:pPr>
      <w:r w:rsidRPr="008B1CD1">
        <w:rPr>
          <w:color w:val="000000"/>
          <w:sz w:val="28"/>
          <w:szCs w:val="28"/>
          <w:lang w:val="uk-UA"/>
        </w:rPr>
        <w:t>Сформувати шаблони сторінок (</w:t>
      </w:r>
      <w:proofErr w:type="spellStart"/>
      <w:r w:rsidRPr="008B1CD1">
        <w:rPr>
          <w:color w:val="000000"/>
          <w:sz w:val="28"/>
          <w:szCs w:val="28"/>
          <w:lang w:val="uk-UA"/>
        </w:rPr>
        <w:t>wireframe</w:t>
      </w:r>
      <w:proofErr w:type="spellEnd"/>
      <w:r w:rsidRPr="008B1CD1">
        <w:rPr>
          <w:color w:val="000000"/>
          <w:sz w:val="28"/>
          <w:szCs w:val="28"/>
          <w:lang w:val="uk-UA"/>
        </w:rPr>
        <w:t>) для обраного функціоналу.</w:t>
      </w:r>
    </w:p>
    <w:p w14:paraId="5F12E14A" w14:textId="1F5AC3F8" w:rsidR="00D75BA6" w:rsidRDefault="00D75BA6" w:rsidP="00F23ED5">
      <w:pPr>
        <w:pStyle w:val="NormalWeb"/>
        <w:spacing w:before="0" w:beforeAutospacing="0" w:after="0" w:afterAutospacing="0" w:line="360" w:lineRule="auto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 xml:space="preserve">Критерії: </w:t>
      </w:r>
    </w:p>
    <w:p w14:paraId="05CB9E74" w14:textId="77777777" w:rsidR="00D75BA6" w:rsidRPr="00D75BA6" w:rsidRDefault="00D75BA6" w:rsidP="00477C72">
      <w:pPr>
        <w:pStyle w:val="NormalWe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D75BA6">
        <w:rPr>
          <w:sz w:val="28"/>
          <w:szCs w:val="28"/>
          <w:lang w:val="uk-UA"/>
        </w:rPr>
        <w:t xml:space="preserve">В роботі має бути не менше 5 доменів (домен із </w:t>
      </w:r>
      <w:proofErr w:type="spellStart"/>
      <w:r w:rsidRPr="00D75BA6">
        <w:rPr>
          <w:sz w:val="28"/>
          <w:szCs w:val="28"/>
          <w:lang w:val="uk-UA"/>
        </w:rPr>
        <w:t>Domain</w:t>
      </w:r>
      <w:proofErr w:type="spellEnd"/>
      <w:r w:rsidRPr="00D75BA6">
        <w:rPr>
          <w:sz w:val="28"/>
          <w:szCs w:val="28"/>
          <w:lang w:val="uk-UA"/>
        </w:rPr>
        <w:t xml:space="preserve"> </w:t>
      </w:r>
      <w:proofErr w:type="spellStart"/>
      <w:r w:rsidRPr="00D75BA6">
        <w:rPr>
          <w:sz w:val="28"/>
          <w:szCs w:val="28"/>
          <w:lang w:val="uk-UA"/>
        </w:rPr>
        <w:t>driven</w:t>
      </w:r>
      <w:proofErr w:type="spellEnd"/>
      <w:r w:rsidRPr="00D75BA6">
        <w:rPr>
          <w:sz w:val="28"/>
          <w:szCs w:val="28"/>
          <w:lang w:val="uk-UA"/>
        </w:rPr>
        <w:t xml:space="preserve"> </w:t>
      </w:r>
      <w:proofErr w:type="spellStart"/>
      <w:r w:rsidRPr="00D75BA6">
        <w:rPr>
          <w:sz w:val="28"/>
          <w:szCs w:val="28"/>
          <w:lang w:val="uk-UA"/>
        </w:rPr>
        <w:t>design</w:t>
      </w:r>
      <w:proofErr w:type="spellEnd"/>
      <w:r w:rsidRPr="00D75BA6">
        <w:rPr>
          <w:sz w:val="28"/>
          <w:szCs w:val="28"/>
          <w:lang w:val="uk-UA"/>
        </w:rPr>
        <w:t>).</w:t>
      </w:r>
    </w:p>
    <w:p w14:paraId="781CCA4C" w14:textId="72091583" w:rsidR="00D75BA6" w:rsidRPr="00D75BA6" w:rsidRDefault="00D75BA6" w:rsidP="00477C72">
      <w:pPr>
        <w:pStyle w:val="NormalWe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D75BA6">
        <w:rPr>
          <w:sz w:val="28"/>
          <w:szCs w:val="28"/>
          <w:lang w:val="uk-UA"/>
        </w:rPr>
        <w:t>В роботі має бути інтеграція із мінімум 2 зовнішніми системами</w:t>
      </w:r>
    </w:p>
    <w:p w14:paraId="32602DD3" w14:textId="38B70280" w:rsidR="009E267C" w:rsidRDefault="009E267C" w:rsidP="00F23ED5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Виконання</w:t>
      </w:r>
    </w:p>
    <w:p w14:paraId="5FE7C077" w14:textId="77777777" w:rsidR="00912B53" w:rsidRDefault="00912B53" w:rsidP="00F23ED5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</w:p>
    <w:p w14:paraId="7150D2D9" w14:textId="7C5978AE" w:rsidR="008B1CD1" w:rsidRPr="00D75BA6" w:rsidRDefault="00D75BA6" w:rsidP="00477C72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en-US"/>
        </w:rPr>
        <w:t>Application name, Platform</w:t>
      </w:r>
    </w:p>
    <w:p w14:paraId="0F77A80B" w14:textId="68344FE2" w:rsidR="00D75BA6" w:rsidRDefault="00D75BA6" w:rsidP="00F23ED5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Application: </w:t>
      </w:r>
      <w:proofErr w:type="spellStart"/>
      <w:r>
        <w:rPr>
          <w:color w:val="000000"/>
          <w:sz w:val="28"/>
          <w:szCs w:val="28"/>
          <w:lang w:val="uk-UA"/>
        </w:rPr>
        <w:t>Стримінговий</w:t>
      </w:r>
      <w:proofErr w:type="spellEnd"/>
      <w:r>
        <w:rPr>
          <w:color w:val="000000"/>
          <w:sz w:val="28"/>
          <w:szCs w:val="28"/>
          <w:lang w:val="uk-UA"/>
        </w:rPr>
        <w:t xml:space="preserve"> сервіс музики та подкастів.</w:t>
      </w:r>
    </w:p>
    <w:p w14:paraId="39E98C82" w14:textId="0D22B1A7" w:rsidR="00D75BA6" w:rsidRDefault="00D75BA6" w:rsidP="00F23ED5">
      <w:pPr>
        <w:pStyle w:val="ListParagraph"/>
        <w:spacing w:line="360" w:lineRule="auto"/>
        <w:ind w:left="0" w:firstLine="709"/>
        <w:jc w:val="both"/>
        <w:rPr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Platform: </w:t>
      </w:r>
      <w:r>
        <w:rPr>
          <w:color w:val="000000"/>
          <w:sz w:val="28"/>
          <w:szCs w:val="28"/>
          <w:lang w:val="en-US"/>
        </w:rPr>
        <w:t>Mobile, Desktop, Web</w:t>
      </w:r>
    </w:p>
    <w:p w14:paraId="2A4F06EB" w14:textId="34C92A3B" w:rsidR="00D75BA6" w:rsidRPr="00912B53" w:rsidRDefault="00912B53" w:rsidP="00F23ED5">
      <w:pPr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br w:type="page"/>
      </w:r>
    </w:p>
    <w:p w14:paraId="636215D9" w14:textId="11BFB22D" w:rsidR="00D75BA6" w:rsidRPr="00D75BA6" w:rsidRDefault="00D75BA6" w:rsidP="00477C72">
      <w:pPr>
        <w:pStyle w:val="ListParagraph"/>
        <w:numPr>
          <w:ilvl w:val="1"/>
          <w:numId w:val="3"/>
        </w:numPr>
        <w:spacing w:line="360" w:lineRule="auto"/>
        <w:jc w:val="both"/>
        <w:rPr>
          <w:color w:val="000000"/>
          <w:sz w:val="28"/>
          <w:szCs w:val="28"/>
          <w:lang w:val="en-US"/>
        </w:rPr>
      </w:pPr>
      <w:r w:rsidRPr="00D75BA6">
        <w:rPr>
          <w:b/>
          <w:bCs/>
          <w:color w:val="000000"/>
          <w:sz w:val="28"/>
          <w:szCs w:val="28"/>
          <w:lang w:val="en-US"/>
        </w:rPr>
        <w:lastRenderedPageBreak/>
        <w:t>Features</w:t>
      </w:r>
    </w:p>
    <w:p w14:paraId="0223354E" w14:textId="18B2D4C5" w:rsidR="00D75BA6" w:rsidRDefault="00D75BA6" w:rsidP="00F23ED5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Feature 1: </w:t>
      </w:r>
      <w:proofErr w:type="spellStart"/>
      <w:r w:rsidR="00912B53" w:rsidRPr="00912B53">
        <w:rPr>
          <w:color w:val="000000"/>
          <w:sz w:val="28"/>
          <w:szCs w:val="28"/>
          <w:lang w:val="en-US"/>
        </w:rPr>
        <w:t>Авторизація</w:t>
      </w:r>
      <w:proofErr w:type="spellEnd"/>
      <w:r w:rsidR="00912B53" w:rsidRPr="00912B5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912B53" w:rsidRPr="00912B53">
        <w:rPr>
          <w:color w:val="000000"/>
          <w:sz w:val="28"/>
          <w:szCs w:val="28"/>
          <w:lang w:val="en-US"/>
        </w:rPr>
        <w:t>та</w:t>
      </w:r>
      <w:proofErr w:type="spellEnd"/>
      <w:r w:rsidR="00912B53" w:rsidRPr="00912B5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912B53" w:rsidRPr="00912B53">
        <w:rPr>
          <w:color w:val="000000"/>
          <w:sz w:val="28"/>
          <w:szCs w:val="28"/>
          <w:lang w:val="en-US"/>
        </w:rPr>
        <w:t>управління</w:t>
      </w:r>
      <w:proofErr w:type="spellEnd"/>
      <w:r w:rsidR="00912B53" w:rsidRPr="00912B5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912B53" w:rsidRPr="00912B53">
        <w:rPr>
          <w:color w:val="000000"/>
          <w:sz w:val="28"/>
          <w:szCs w:val="28"/>
          <w:lang w:val="en-US"/>
        </w:rPr>
        <w:t>профілем</w:t>
      </w:r>
      <w:proofErr w:type="spellEnd"/>
      <w:r w:rsidR="00912B53" w:rsidRPr="00912B5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912B53" w:rsidRPr="00912B53">
        <w:rPr>
          <w:color w:val="000000"/>
          <w:sz w:val="28"/>
          <w:szCs w:val="28"/>
          <w:lang w:val="en-US"/>
        </w:rPr>
        <w:t>користувача</w:t>
      </w:r>
      <w:proofErr w:type="spellEnd"/>
    </w:p>
    <w:p w14:paraId="1F994297" w14:textId="36BDF8A8" w:rsidR="00912B53" w:rsidRPr="00912B53" w:rsidRDefault="00912B53" w:rsidP="00F23ED5">
      <w:pPr>
        <w:spacing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en-US"/>
        </w:rPr>
        <w:t xml:space="preserve">Feature </w:t>
      </w:r>
      <w:r>
        <w:rPr>
          <w:color w:val="000000"/>
          <w:sz w:val="28"/>
          <w:szCs w:val="28"/>
          <w:lang w:val="en-US"/>
        </w:rPr>
        <w:t>2</w:t>
      </w:r>
      <w:r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2B53">
        <w:rPr>
          <w:color w:val="000000"/>
          <w:sz w:val="28"/>
          <w:szCs w:val="28"/>
          <w:lang w:val="en-US"/>
        </w:rPr>
        <w:t>Пошук</w:t>
      </w:r>
      <w:proofErr w:type="spellEnd"/>
      <w:r w:rsidRPr="00912B5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2B53">
        <w:rPr>
          <w:color w:val="000000"/>
          <w:sz w:val="28"/>
          <w:szCs w:val="28"/>
          <w:lang w:val="en-US"/>
        </w:rPr>
        <w:t>та</w:t>
      </w:r>
      <w:proofErr w:type="spellEnd"/>
      <w:r w:rsidRPr="00912B5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2B53">
        <w:rPr>
          <w:color w:val="000000"/>
          <w:sz w:val="28"/>
          <w:szCs w:val="28"/>
          <w:lang w:val="en-US"/>
        </w:rPr>
        <w:t>перегляд</w:t>
      </w:r>
      <w:proofErr w:type="spellEnd"/>
      <w:r w:rsidRPr="00912B5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2B53">
        <w:rPr>
          <w:color w:val="000000"/>
          <w:sz w:val="28"/>
          <w:szCs w:val="28"/>
          <w:lang w:val="en-US"/>
        </w:rPr>
        <w:t>музичного</w:t>
      </w:r>
      <w:proofErr w:type="spellEnd"/>
      <w:r w:rsidRPr="00912B5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2B53">
        <w:rPr>
          <w:color w:val="000000"/>
          <w:sz w:val="28"/>
          <w:szCs w:val="28"/>
          <w:lang w:val="en-US"/>
        </w:rPr>
        <w:t>каталогу</w:t>
      </w:r>
      <w:proofErr w:type="spellEnd"/>
      <w:r>
        <w:rPr>
          <w:color w:val="000000"/>
          <w:sz w:val="28"/>
          <w:szCs w:val="28"/>
          <w:lang w:val="uk-UA"/>
        </w:rPr>
        <w:t xml:space="preserve"> та подкастів</w:t>
      </w:r>
    </w:p>
    <w:p w14:paraId="73FC33D1" w14:textId="0CC3DF67" w:rsidR="00912B53" w:rsidRDefault="00912B53" w:rsidP="00F23ED5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Feature </w:t>
      </w:r>
      <w:r>
        <w:rPr>
          <w:color w:val="000000"/>
          <w:sz w:val="28"/>
          <w:szCs w:val="28"/>
          <w:lang w:val="en-US"/>
        </w:rPr>
        <w:t>3</w:t>
      </w:r>
      <w:r>
        <w:rPr>
          <w:color w:val="000000"/>
          <w:sz w:val="28"/>
          <w:szCs w:val="28"/>
          <w:lang w:val="en-US"/>
        </w:rPr>
        <w:t>:</w:t>
      </w:r>
      <w:r w:rsidRPr="00912B53">
        <w:t xml:space="preserve"> </w:t>
      </w:r>
      <w:proofErr w:type="spellStart"/>
      <w:r w:rsidRPr="00912B53">
        <w:rPr>
          <w:color w:val="000000"/>
          <w:sz w:val="28"/>
          <w:szCs w:val="28"/>
          <w:lang w:val="en-US"/>
        </w:rPr>
        <w:t>Створення</w:t>
      </w:r>
      <w:proofErr w:type="spellEnd"/>
      <w:r w:rsidRPr="00912B5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2B53">
        <w:rPr>
          <w:color w:val="000000"/>
          <w:sz w:val="28"/>
          <w:szCs w:val="28"/>
          <w:lang w:val="en-US"/>
        </w:rPr>
        <w:t>та</w:t>
      </w:r>
      <w:proofErr w:type="spellEnd"/>
      <w:r w:rsidRPr="00912B5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2B53">
        <w:rPr>
          <w:color w:val="000000"/>
          <w:sz w:val="28"/>
          <w:szCs w:val="28"/>
          <w:lang w:val="en-US"/>
        </w:rPr>
        <w:t>управління</w:t>
      </w:r>
      <w:proofErr w:type="spellEnd"/>
      <w:r w:rsidRPr="00912B5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2B53">
        <w:rPr>
          <w:color w:val="000000"/>
          <w:sz w:val="28"/>
          <w:szCs w:val="28"/>
          <w:lang w:val="en-US"/>
        </w:rPr>
        <w:t>плейлистами</w:t>
      </w:r>
      <w:proofErr w:type="spellEnd"/>
    </w:p>
    <w:p w14:paraId="521C599F" w14:textId="5759D369" w:rsidR="00912B53" w:rsidRPr="00912B53" w:rsidRDefault="00912B53" w:rsidP="00F23ED5">
      <w:pPr>
        <w:spacing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en-US"/>
        </w:rPr>
        <w:t xml:space="preserve">Feature </w:t>
      </w:r>
      <w:r>
        <w:rPr>
          <w:color w:val="000000"/>
          <w:sz w:val="28"/>
          <w:szCs w:val="28"/>
          <w:lang w:val="en-US"/>
        </w:rPr>
        <w:t>4</w:t>
      </w:r>
      <w:r>
        <w:rPr>
          <w:color w:val="000000"/>
          <w:sz w:val="28"/>
          <w:szCs w:val="28"/>
          <w:lang w:val="en-US"/>
        </w:rPr>
        <w:t>:</w:t>
      </w:r>
      <w:r w:rsidRPr="00912B53">
        <w:t xml:space="preserve"> </w:t>
      </w:r>
      <w:proofErr w:type="spellStart"/>
      <w:r w:rsidRPr="00912B53">
        <w:rPr>
          <w:color w:val="000000"/>
          <w:sz w:val="28"/>
          <w:szCs w:val="28"/>
          <w:lang w:val="en-US"/>
        </w:rPr>
        <w:t>Потокове</w:t>
      </w:r>
      <w:proofErr w:type="spellEnd"/>
      <w:r w:rsidRPr="00912B5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2B53">
        <w:rPr>
          <w:color w:val="000000"/>
          <w:sz w:val="28"/>
          <w:szCs w:val="28"/>
          <w:lang w:val="en-US"/>
        </w:rPr>
        <w:t>прослуховування</w:t>
      </w:r>
      <w:proofErr w:type="spellEnd"/>
      <w:r w:rsidRPr="00912B5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12B53">
        <w:rPr>
          <w:color w:val="000000"/>
          <w:sz w:val="28"/>
          <w:szCs w:val="28"/>
          <w:lang w:val="en-US"/>
        </w:rPr>
        <w:t>музики</w:t>
      </w:r>
      <w:proofErr w:type="spellEnd"/>
      <w:r>
        <w:rPr>
          <w:color w:val="000000"/>
          <w:sz w:val="28"/>
          <w:szCs w:val="28"/>
          <w:lang w:val="uk-UA"/>
        </w:rPr>
        <w:t xml:space="preserve"> та подкастів</w:t>
      </w:r>
    </w:p>
    <w:p w14:paraId="57129D98" w14:textId="30EC5205" w:rsidR="00912B53" w:rsidRPr="00912B53" w:rsidRDefault="00912B53" w:rsidP="00F23ED5">
      <w:pPr>
        <w:spacing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en-US"/>
        </w:rPr>
        <w:t xml:space="preserve">Feature </w:t>
      </w:r>
      <w:r>
        <w:rPr>
          <w:color w:val="000000"/>
          <w:sz w:val="28"/>
          <w:szCs w:val="28"/>
          <w:lang w:val="en-US"/>
        </w:rPr>
        <w:t>5</w:t>
      </w:r>
      <w:r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uk-UA"/>
        </w:rPr>
        <w:t xml:space="preserve"> Рекомендації та персоналізований контент</w:t>
      </w:r>
    </w:p>
    <w:p w14:paraId="456A3BAE" w14:textId="68F4363E" w:rsidR="00912B53" w:rsidRPr="00912B53" w:rsidRDefault="00912B53" w:rsidP="00F23ED5">
      <w:pPr>
        <w:spacing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en-US"/>
        </w:rPr>
        <w:t xml:space="preserve">Feature </w:t>
      </w:r>
      <w:r>
        <w:rPr>
          <w:color w:val="000000"/>
          <w:sz w:val="28"/>
          <w:szCs w:val="28"/>
          <w:lang w:val="en-US"/>
        </w:rPr>
        <w:t>6</w:t>
      </w:r>
      <w:r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uk-UA"/>
        </w:rPr>
        <w:t xml:space="preserve"> Система монетизації (</w:t>
      </w:r>
      <w:r>
        <w:rPr>
          <w:color w:val="000000"/>
          <w:sz w:val="28"/>
          <w:szCs w:val="28"/>
          <w:lang w:val="en-US"/>
        </w:rPr>
        <w:t xml:space="preserve">Premium </w:t>
      </w:r>
      <w:r>
        <w:rPr>
          <w:color w:val="000000"/>
          <w:sz w:val="28"/>
          <w:szCs w:val="28"/>
          <w:lang w:val="uk-UA"/>
        </w:rPr>
        <w:t>підписка)</w:t>
      </w:r>
    </w:p>
    <w:p w14:paraId="0BE5F444" w14:textId="5BFCCAD7" w:rsidR="008B1CD1" w:rsidRDefault="00F23ED5" w:rsidP="00F23ED5">
      <w:pPr>
        <w:spacing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en-US"/>
        </w:rPr>
        <w:t xml:space="preserve">Feature </w:t>
      </w:r>
      <w:r>
        <w:rPr>
          <w:color w:val="000000"/>
          <w:sz w:val="28"/>
          <w:szCs w:val="28"/>
          <w:lang w:val="en-US"/>
        </w:rPr>
        <w:t>7</w:t>
      </w:r>
      <w:r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uk-UA"/>
        </w:rPr>
        <w:t xml:space="preserve"> </w:t>
      </w:r>
      <w:r w:rsidRPr="00F23ED5">
        <w:rPr>
          <w:color w:val="000000"/>
          <w:sz w:val="28"/>
          <w:szCs w:val="28"/>
          <w:lang w:val="uk-UA"/>
        </w:rPr>
        <w:t>Відображення текстів пісень</w:t>
      </w:r>
    </w:p>
    <w:p w14:paraId="0BFE8149" w14:textId="77777777" w:rsidR="00C00D61" w:rsidRDefault="00C00D61" w:rsidP="00F23ED5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</w:p>
    <w:p w14:paraId="770FB879" w14:textId="1D5B2B22" w:rsidR="00F23ED5" w:rsidRPr="00F23ED5" w:rsidRDefault="00912B53" w:rsidP="00477C72">
      <w:pPr>
        <w:pStyle w:val="ListParagraph"/>
        <w:numPr>
          <w:ilvl w:val="1"/>
          <w:numId w:val="3"/>
        </w:numPr>
        <w:spacing w:line="360" w:lineRule="auto"/>
        <w:jc w:val="both"/>
        <w:rPr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User stories</w:t>
      </w:r>
    </w:p>
    <w:p w14:paraId="0FB437D1" w14:textId="77777777" w:rsidR="00F23ED5" w:rsidRPr="00F23ED5" w:rsidRDefault="00F23ED5" w:rsidP="00C00D61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Feature 1: Авторизація та управління профілем користувача</w:t>
      </w:r>
    </w:p>
    <w:p w14:paraId="0FCE14B6" w14:textId="77777777" w:rsidR="00F23ED5" w:rsidRPr="00F23ED5" w:rsidRDefault="00F23ED5" w:rsidP="00477C72">
      <w:pPr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Як користувач</w:t>
      </w:r>
      <w:r w:rsidRPr="00F23ED5">
        <w:rPr>
          <w:color w:val="000000"/>
          <w:sz w:val="28"/>
          <w:szCs w:val="28"/>
        </w:rPr>
        <w:t>, я хочу мати можливість зареєструватися та увійти в систему, щоб отримати доступ до своїх налаштувань і збережених плейлистів.</w:t>
      </w:r>
    </w:p>
    <w:p w14:paraId="6FFD3E0A" w14:textId="77777777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Acceptance criteria:</w:t>
      </w:r>
    </w:p>
    <w:p w14:paraId="6142011D" w14:textId="77777777" w:rsidR="00F23ED5" w:rsidRPr="00F23ED5" w:rsidRDefault="00F23ED5" w:rsidP="00477C72">
      <w:pPr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Підтримка входу через email/пароль, Google, Facebook</w:t>
      </w:r>
    </w:p>
    <w:p w14:paraId="3C319C90" w14:textId="77777777" w:rsidR="00F23ED5" w:rsidRPr="00F23ED5" w:rsidRDefault="00F23ED5" w:rsidP="00477C72">
      <w:pPr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Можливість відновлення пароля</w:t>
      </w:r>
    </w:p>
    <w:p w14:paraId="565010C9" w14:textId="77777777" w:rsidR="00F23ED5" w:rsidRPr="00F23ED5" w:rsidRDefault="00F23ED5" w:rsidP="00477C72">
      <w:pPr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Як користувач</w:t>
      </w:r>
      <w:r w:rsidRPr="00F23ED5">
        <w:rPr>
          <w:color w:val="000000"/>
          <w:sz w:val="28"/>
          <w:szCs w:val="28"/>
        </w:rPr>
        <w:t>, я хочу змінювати свої персональні дані (ім’я, фото профілю), щоб персоналізувати мій профіль.</w:t>
      </w:r>
    </w:p>
    <w:p w14:paraId="58A0CC01" w14:textId="77777777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Acceptance criteria:</w:t>
      </w:r>
    </w:p>
    <w:p w14:paraId="2BBF2C2A" w14:textId="77777777" w:rsidR="00F23ED5" w:rsidRPr="00F23ED5" w:rsidRDefault="00F23ED5" w:rsidP="00477C72">
      <w:pPr>
        <w:numPr>
          <w:ilvl w:val="1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Доступ до сторінки редагування профілю</w:t>
      </w:r>
    </w:p>
    <w:p w14:paraId="600E0D04" w14:textId="77777777" w:rsidR="00F23ED5" w:rsidRPr="00F23ED5" w:rsidRDefault="00F23ED5" w:rsidP="00477C72">
      <w:pPr>
        <w:numPr>
          <w:ilvl w:val="1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Фото може бути змінене через завантаження файлу або камеру</w:t>
      </w:r>
    </w:p>
    <w:p w14:paraId="51F88ED9" w14:textId="27F06B72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491EF45B" w14:textId="77777777" w:rsidR="00F23ED5" w:rsidRPr="00F23ED5" w:rsidRDefault="00F23ED5" w:rsidP="00C00D61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Feature 2: Пошук та перегляд музичного каталогу та подкастів</w:t>
      </w:r>
    </w:p>
    <w:p w14:paraId="43912338" w14:textId="77777777" w:rsidR="00F23ED5" w:rsidRPr="00F23ED5" w:rsidRDefault="00F23ED5" w:rsidP="00477C72">
      <w:pPr>
        <w:numPr>
          <w:ilvl w:val="0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Як користувач</w:t>
      </w:r>
      <w:r w:rsidRPr="00F23ED5">
        <w:rPr>
          <w:color w:val="000000"/>
          <w:sz w:val="28"/>
          <w:szCs w:val="28"/>
        </w:rPr>
        <w:t>, я хочу мати можливість шукати музику та подкасти за назвою, виконавцем або жанром, щоб легко знаходити улюблені треки та випуски подкастів.</w:t>
      </w:r>
    </w:p>
    <w:p w14:paraId="32010538" w14:textId="77777777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Acceptance criteria:</w:t>
      </w:r>
    </w:p>
    <w:p w14:paraId="6C320211" w14:textId="77777777" w:rsidR="00F23ED5" w:rsidRPr="00F23ED5" w:rsidRDefault="00F23ED5" w:rsidP="00477C72">
      <w:pPr>
        <w:numPr>
          <w:ilvl w:val="1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Реалізація пошукового рядка з автозаповненням</w:t>
      </w:r>
    </w:p>
    <w:p w14:paraId="55864661" w14:textId="77777777" w:rsidR="00F23ED5" w:rsidRPr="00F23ED5" w:rsidRDefault="00F23ED5" w:rsidP="00477C72">
      <w:pPr>
        <w:numPr>
          <w:ilvl w:val="1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lastRenderedPageBreak/>
        <w:t>Підтримка фільтрів за виконавцем, альбомом, жанром, категорією подкастів</w:t>
      </w:r>
    </w:p>
    <w:p w14:paraId="1B46C8FD" w14:textId="77777777" w:rsidR="00F23ED5" w:rsidRPr="00F23ED5" w:rsidRDefault="00F23ED5" w:rsidP="00477C72">
      <w:pPr>
        <w:numPr>
          <w:ilvl w:val="0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Як користувач</w:t>
      </w:r>
      <w:r w:rsidRPr="00F23ED5">
        <w:rPr>
          <w:color w:val="000000"/>
          <w:sz w:val="28"/>
          <w:szCs w:val="28"/>
        </w:rPr>
        <w:t>, я хочу переглядати інформацію про альбоми, виконавців та подкасти, щоб дізнаватися більше про музику та контент.</w:t>
      </w:r>
    </w:p>
    <w:p w14:paraId="05994BE9" w14:textId="77777777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Acceptance criteria:</w:t>
      </w:r>
    </w:p>
    <w:p w14:paraId="6501CD62" w14:textId="77777777" w:rsidR="00F23ED5" w:rsidRPr="00F23ED5" w:rsidRDefault="00F23ED5" w:rsidP="00477C72">
      <w:pPr>
        <w:numPr>
          <w:ilvl w:val="1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Відображення детальної інформації про альбом (список треків, дата випуску, жанр)</w:t>
      </w:r>
    </w:p>
    <w:p w14:paraId="11311B18" w14:textId="77777777" w:rsidR="00F23ED5" w:rsidRPr="00F23ED5" w:rsidRDefault="00F23ED5" w:rsidP="00477C72">
      <w:pPr>
        <w:numPr>
          <w:ilvl w:val="1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Відображення біографії виконавця</w:t>
      </w:r>
    </w:p>
    <w:p w14:paraId="23E9302D" w14:textId="77777777" w:rsidR="00F23ED5" w:rsidRPr="00F23ED5" w:rsidRDefault="00F23ED5" w:rsidP="00477C72">
      <w:pPr>
        <w:numPr>
          <w:ilvl w:val="1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Відображення опису подкасту та списку епізодів</w:t>
      </w:r>
    </w:p>
    <w:p w14:paraId="4D56C5F0" w14:textId="4624E849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4CBC63B4" w14:textId="76E82691" w:rsidR="00F23ED5" w:rsidRPr="00F23ED5" w:rsidRDefault="00F23ED5" w:rsidP="00C00D61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  <w:lang w:val="en-US"/>
        </w:rPr>
        <w:t>F</w:t>
      </w:r>
      <w:r w:rsidRPr="00F23ED5">
        <w:rPr>
          <w:b/>
          <w:bCs/>
          <w:color w:val="000000"/>
          <w:sz w:val="28"/>
          <w:szCs w:val="28"/>
        </w:rPr>
        <w:t>eature 3: Створення та управління плейлистами</w:t>
      </w:r>
    </w:p>
    <w:p w14:paraId="7249BC71" w14:textId="77777777" w:rsidR="00F23ED5" w:rsidRPr="00F23ED5" w:rsidRDefault="00F23ED5" w:rsidP="00477C72">
      <w:pPr>
        <w:numPr>
          <w:ilvl w:val="0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Як користувач</w:t>
      </w:r>
      <w:r w:rsidRPr="00F23ED5">
        <w:rPr>
          <w:color w:val="000000"/>
          <w:sz w:val="28"/>
          <w:szCs w:val="28"/>
        </w:rPr>
        <w:t>, я хочу створювати плейлисти, щоб зберігати улюблені треки та епізоди подкастів в одному місці.</w:t>
      </w:r>
    </w:p>
    <w:p w14:paraId="11CF22E8" w14:textId="77777777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Acceptance criteria:</w:t>
      </w:r>
    </w:p>
    <w:p w14:paraId="527AC877" w14:textId="77777777" w:rsidR="00F23ED5" w:rsidRPr="00F23ED5" w:rsidRDefault="00F23ED5" w:rsidP="00477C72">
      <w:pPr>
        <w:numPr>
          <w:ilvl w:val="1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Користувач може створювати, редагувати та видаляти плейлисти</w:t>
      </w:r>
    </w:p>
    <w:p w14:paraId="4B69612F" w14:textId="77777777" w:rsidR="00F23ED5" w:rsidRPr="00F23ED5" w:rsidRDefault="00F23ED5" w:rsidP="00477C72">
      <w:pPr>
        <w:numPr>
          <w:ilvl w:val="1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Додавання/видалення пісень та епізодів подкастів у плейлист</w:t>
      </w:r>
    </w:p>
    <w:p w14:paraId="24C22DC1" w14:textId="77777777" w:rsidR="00F23ED5" w:rsidRPr="00F23ED5" w:rsidRDefault="00F23ED5" w:rsidP="00477C72">
      <w:pPr>
        <w:numPr>
          <w:ilvl w:val="0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Як користувач</w:t>
      </w:r>
      <w:r w:rsidRPr="00F23ED5">
        <w:rPr>
          <w:color w:val="000000"/>
          <w:sz w:val="28"/>
          <w:szCs w:val="28"/>
        </w:rPr>
        <w:t>, я хочу ділитися плейлистами з друзями, щоб вони могли слухати мої улюблені треки та подкасти.</w:t>
      </w:r>
    </w:p>
    <w:p w14:paraId="48620B3F" w14:textId="77777777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Acceptance criteria:</w:t>
      </w:r>
    </w:p>
    <w:p w14:paraId="74564A53" w14:textId="77777777" w:rsidR="00F23ED5" w:rsidRPr="00F23ED5" w:rsidRDefault="00F23ED5" w:rsidP="00477C72">
      <w:pPr>
        <w:numPr>
          <w:ilvl w:val="1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Генерація унікального посилання на плейлист</w:t>
      </w:r>
    </w:p>
    <w:p w14:paraId="2D6E3536" w14:textId="77777777" w:rsidR="00F23ED5" w:rsidRPr="00F23ED5" w:rsidRDefault="00F23ED5" w:rsidP="00477C72">
      <w:pPr>
        <w:numPr>
          <w:ilvl w:val="1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Можливість робити плейлист публічним або приватним</w:t>
      </w:r>
    </w:p>
    <w:p w14:paraId="10F02578" w14:textId="431C78B2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1FE14DB6" w14:textId="77777777" w:rsidR="00F23ED5" w:rsidRPr="00F23ED5" w:rsidRDefault="00F23ED5" w:rsidP="00C00D61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Feature 4: Потокове прослуховування музики та подкастів</w:t>
      </w:r>
    </w:p>
    <w:p w14:paraId="216EF6CB" w14:textId="77777777" w:rsidR="00F23ED5" w:rsidRPr="00F23ED5" w:rsidRDefault="00F23ED5" w:rsidP="00477C72">
      <w:pPr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Як користувач</w:t>
      </w:r>
      <w:r w:rsidRPr="00F23ED5">
        <w:rPr>
          <w:color w:val="000000"/>
          <w:sz w:val="28"/>
          <w:szCs w:val="28"/>
        </w:rPr>
        <w:t>, я хочу мати можливість прослуховувати музику та подкасти онлайн, щоб насолоджуватися ними без завантаження.</w:t>
      </w:r>
    </w:p>
    <w:p w14:paraId="38FE8727" w14:textId="77777777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Acceptance criteria:</w:t>
      </w:r>
    </w:p>
    <w:p w14:paraId="1793A43F" w14:textId="77777777" w:rsidR="00F23ED5" w:rsidRPr="00F23ED5" w:rsidRDefault="00F23ED5" w:rsidP="00477C72">
      <w:pPr>
        <w:numPr>
          <w:ilvl w:val="1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Кнопки «Play», «Pause», «Next», «Previous»</w:t>
      </w:r>
    </w:p>
    <w:p w14:paraId="1610C22E" w14:textId="77777777" w:rsidR="00F23ED5" w:rsidRPr="00F23ED5" w:rsidRDefault="00F23ED5" w:rsidP="00477C72">
      <w:pPr>
        <w:numPr>
          <w:ilvl w:val="1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Регулювання гучності</w:t>
      </w:r>
    </w:p>
    <w:p w14:paraId="1BF62885" w14:textId="77777777" w:rsidR="00F23ED5" w:rsidRPr="00F23ED5" w:rsidRDefault="00F23ED5" w:rsidP="00477C72">
      <w:pPr>
        <w:numPr>
          <w:ilvl w:val="1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lastRenderedPageBreak/>
        <w:t>Підтримка режиму shuffle/repeat для музики</w:t>
      </w:r>
    </w:p>
    <w:p w14:paraId="4D7D2692" w14:textId="77777777" w:rsidR="00F23ED5" w:rsidRPr="00F23ED5" w:rsidRDefault="00F23ED5" w:rsidP="00477C72">
      <w:pPr>
        <w:numPr>
          <w:ilvl w:val="1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Можливість продовжити прослуховування подкасту з того ж місця</w:t>
      </w:r>
    </w:p>
    <w:p w14:paraId="553D87FA" w14:textId="77777777" w:rsidR="00F23ED5" w:rsidRPr="00F23ED5" w:rsidRDefault="00F23ED5" w:rsidP="00477C72">
      <w:pPr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Як користувач</w:t>
      </w:r>
      <w:r w:rsidRPr="00F23ED5">
        <w:rPr>
          <w:color w:val="000000"/>
          <w:sz w:val="28"/>
          <w:szCs w:val="28"/>
        </w:rPr>
        <w:t>, я хочу зберігати музику та подкасти в офлайн-режим, щоб слухати їх без інтернету (Premium).</w:t>
      </w:r>
    </w:p>
    <w:p w14:paraId="349672F7" w14:textId="77777777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Acceptance criteria:</w:t>
      </w:r>
    </w:p>
    <w:p w14:paraId="0AC52BD9" w14:textId="77777777" w:rsidR="00F23ED5" w:rsidRPr="00F23ED5" w:rsidRDefault="00F23ED5" w:rsidP="00477C72">
      <w:pPr>
        <w:numPr>
          <w:ilvl w:val="1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Завантаження треків та епізодів подкастів у внутрішнє сховище</w:t>
      </w:r>
    </w:p>
    <w:p w14:paraId="492FED90" w14:textId="77777777" w:rsidR="00F23ED5" w:rsidRPr="00F23ED5" w:rsidRDefault="00F23ED5" w:rsidP="00477C72">
      <w:pPr>
        <w:numPr>
          <w:ilvl w:val="1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Відтворення без підключення до мережі</w:t>
      </w:r>
    </w:p>
    <w:p w14:paraId="364F0D6C" w14:textId="71D5A9AD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6A4960A8" w14:textId="77777777" w:rsidR="00F23ED5" w:rsidRPr="00F23ED5" w:rsidRDefault="00F23ED5" w:rsidP="00C00D61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Feature 5: Рекомендації та персоналізований контент</w:t>
      </w:r>
    </w:p>
    <w:p w14:paraId="1C0DFF4D" w14:textId="77777777" w:rsidR="00F23ED5" w:rsidRPr="00F23ED5" w:rsidRDefault="00F23ED5" w:rsidP="00477C72">
      <w:pPr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Як користувач</w:t>
      </w:r>
      <w:r w:rsidRPr="00F23ED5">
        <w:rPr>
          <w:color w:val="000000"/>
          <w:sz w:val="28"/>
          <w:szCs w:val="28"/>
        </w:rPr>
        <w:t>, я хочу отримувати персоналізовані рекомендації, щоб знаходити нову музику та подкасти, які мені сподобаються.</w:t>
      </w:r>
    </w:p>
    <w:p w14:paraId="6007E086" w14:textId="77777777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Acceptance criteria:</w:t>
      </w:r>
    </w:p>
    <w:p w14:paraId="293D4D52" w14:textId="77777777" w:rsidR="00F23ED5" w:rsidRPr="00F23ED5" w:rsidRDefault="00F23ED5" w:rsidP="00477C72">
      <w:pPr>
        <w:numPr>
          <w:ilvl w:val="1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Генерація плейлистів та списків рекомендацій на основі історії прослуховування</w:t>
      </w:r>
    </w:p>
    <w:p w14:paraId="2FCC180F" w14:textId="77777777" w:rsidR="00F23ED5" w:rsidRPr="00F23ED5" w:rsidRDefault="00F23ED5" w:rsidP="00477C72">
      <w:pPr>
        <w:numPr>
          <w:ilvl w:val="1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Рекомендації нових релізів улюблених виконавців та подкастів</w:t>
      </w:r>
    </w:p>
    <w:p w14:paraId="43C3C60D" w14:textId="77777777" w:rsidR="00F23ED5" w:rsidRPr="00F23ED5" w:rsidRDefault="00F23ED5" w:rsidP="00477C72">
      <w:pPr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Як користувач</w:t>
      </w:r>
      <w:r w:rsidRPr="00F23ED5">
        <w:rPr>
          <w:color w:val="000000"/>
          <w:sz w:val="28"/>
          <w:szCs w:val="28"/>
        </w:rPr>
        <w:t>, я хочу мати можливість оцінювати музику та подкасти (лайк/дизлайк), щоб покращувати свої рекомендації.</w:t>
      </w:r>
    </w:p>
    <w:p w14:paraId="4891A8F4" w14:textId="77777777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23ED5">
        <w:rPr>
          <w:b/>
          <w:bCs/>
          <w:color w:val="000000"/>
          <w:sz w:val="28"/>
          <w:szCs w:val="28"/>
        </w:rPr>
        <w:t>Acceptance criteria:</w:t>
      </w:r>
    </w:p>
    <w:p w14:paraId="170B7661" w14:textId="77777777" w:rsidR="00F23ED5" w:rsidRPr="00F23ED5" w:rsidRDefault="00F23ED5" w:rsidP="00477C72">
      <w:pPr>
        <w:numPr>
          <w:ilvl w:val="1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Кнопки «Like» та «Dislike» для кожного треку та епізоду подкасту</w:t>
      </w:r>
    </w:p>
    <w:p w14:paraId="2DC923A2" w14:textId="77777777" w:rsidR="00F23ED5" w:rsidRPr="00F23ED5" w:rsidRDefault="00F23ED5" w:rsidP="00477C72">
      <w:pPr>
        <w:numPr>
          <w:ilvl w:val="1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23ED5">
        <w:rPr>
          <w:color w:val="000000"/>
          <w:sz w:val="28"/>
          <w:szCs w:val="28"/>
        </w:rPr>
        <w:t>Оновлення алгоритму рекомендацій після оцінки</w:t>
      </w:r>
    </w:p>
    <w:p w14:paraId="2CDB4709" w14:textId="6E144454" w:rsidR="00F23ED5" w:rsidRPr="00F23ED5" w:rsidRDefault="00F23ED5" w:rsidP="00C00D61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3C842013" w14:textId="77777777" w:rsidR="00F23ED5" w:rsidRPr="00F23ED5" w:rsidRDefault="00F23ED5" w:rsidP="00C00D61">
      <w:pPr>
        <w:pStyle w:val="Heading3"/>
        <w:spacing w:line="360" w:lineRule="auto"/>
        <w:ind w:firstLine="709"/>
        <w:jc w:val="both"/>
        <w:rPr>
          <w:sz w:val="28"/>
          <w:szCs w:val="28"/>
        </w:rPr>
      </w:pPr>
      <w:r w:rsidRPr="00F23ED5">
        <w:rPr>
          <w:rStyle w:val="Strong"/>
          <w:b/>
          <w:bCs/>
          <w:sz w:val="28"/>
          <w:szCs w:val="28"/>
        </w:rPr>
        <w:t>Feature 6: Відображення текстів пісень</w:t>
      </w:r>
    </w:p>
    <w:p w14:paraId="33CF5A89" w14:textId="77777777" w:rsidR="00F23ED5" w:rsidRPr="00F23ED5" w:rsidRDefault="00F23ED5" w:rsidP="00477C72">
      <w:pPr>
        <w:pStyle w:val="NormalWeb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3ED5">
        <w:rPr>
          <w:rStyle w:val="Strong"/>
          <w:sz w:val="28"/>
          <w:szCs w:val="28"/>
        </w:rPr>
        <w:t>Як користувач</w:t>
      </w:r>
      <w:r w:rsidRPr="00F23ED5">
        <w:rPr>
          <w:sz w:val="28"/>
          <w:szCs w:val="28"/>
        </w:rPr>
        <w:t>, я хочу переглядати текст пісні під час її відтворення, щоб співати разом або краще розуміти зміст.</w:t>
      </w:r>
    </w:p>
    <w:p w14:paraId="34D1073F" w14:textId="77777777" w:rsidR="00F23ED5" w:rsidRPr="00F23ED5" w:rsidRDefault="00F23ED5" w:rsidP="00C00D61">
      <w:pPr>
        <w:pStyle w:val="NormalWeb"/>
        <w:spacing w:line="360" w:lineRule="auto"/>
        <w:ind w:firstLine="709"/>
        <w:jc w:val="both"/>
        <w:rPr>
          <w:sz w:val="28"/>
          <w:szCs w:val="28"/>
        </w:rPr>
      </w:pPr>
      <w:r w:rsidRPr="00F23ED5">
        <w:rPr>
          <w:rStyle w:val="Strong"/>
          <w:sz w:val="28"/>
          <w:szCs w:val="28"/>
        </w:rPr>
        <w:lastRenderedPageBreak/>
        <w:t>Acceptance criteria:</w:t>
      </w:r>
    </w:p>
    <w:p w14:paraId="520FCEAF" w14:textId="77777777" w:rsidR="00F23ED5" w:rsidRPr="00F23ED5" w:rsidRDefault="00F23ED5" w:rsidP="00477C72">
      <w:pPr>
        <w:pStyle w:val="NormalWeb"/>
        <w:numPr>
          <w:ilvl w:val="1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3ED5">
        <w:rPr>
          <w:sz w:val="28"/>
          <w:szCs w:val="28"/>
        </w:rPr>
        <w:t>Синхронізоване відображення тексту пісні</w:t>
      </w:r>
    </w:p>
    <w:p w14:paraId="2794D526" w14:textId="4B68982D" w:rsidR="00C04217" w:rsidRPr="00C04217" w:rsidRDefault="00F23ED5" w:rsidP="00477C72">
      <w:pPr>
        <w:pStyle w:val="NormalWeb"/>
        <w:numPr>
          <w:ilvl w:val="1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3ED5">
        <w:rPr>
          <w:sz w:val="28"/>
          <w:szCs w:val="28"/>
        </w:rPr>
        <w:t>Можливість перемикатися між мовами (якщо доступний переклад)</w:t>
      </w:r>
    </w:p>
    <w:p w14:paraId="30AEE0E0" w14:textId="1D5A1B26" w:rsidR="00C04217" w:rsidRDefault="00C04217" w:rsidP="00477C72">
      <w:pPr>
        <w:pStyle w:val="ListParagraph"/>
        <w:numPr>
          <w:ilvl w:val="1"/>
          <w:numId w:val="3"/>
        </w:numPr>
        <w:spacing w:line="276" w:lineRule="auto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Domains</w:t>
      </w:r>
    </w:p>
    <w:p w14:paraId="0E4BF83F" w14:textId="77777777" w:rsidR="00C04217" w:rsidRPr="00C04217" w:rsidRDefault="00C04217" w:rsidP="00477C72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C04217">
        <w:rPr>
          <w:b/>
          <w:bCs/>
          <w:sz w:val="28"/>
          <w:szCs w:val="28"/>
        </w:rPr>
        <w:t>User Management</w:t>
      </w:r>
      <w:r w:rsidRPr="00C04217">
        <w:rPr>
          <w:sz w:val="28"/>
          <w:szCs w:val="28"/>
        </w:rPr>
        <w:t xml:space="preserve"> – реєстрація, авторизація, управління профілем</w:t>
      </w:r>
    </w:p>
    <w:p w14:paraId="137F3F83" w14:textId="77777777" w:rsidR="00C04217" w:rsidRPr="00C04217" w:rsidRDefault="00C04217" w:rsidP="00477C72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C04217">
        <w:rPr>
          <w:b/>
          <w:bCs/>
          <w:sz w:val="28"/>
          <w:szCs w:val="28"/>
        </w:rPr>
        <w:t>Music &amp; Podcast Catalog</w:t>
      </w:r>
      <w:r w:rsidRPr="00C04217">
        <w:rPr>
          <w:sz w:val="28"/>
          <w:szCs w:val="28"/>
        </w:rPr>
        <w:t xml:space="preserve"> – управління базою даних треків, альбомів, подкастів, виконавців</w:t>
      </w:r>
    </w:p>
    <w:p w14:paraId="13B44807" w14:textId="77777777" w:rsidR="00C04217" w:rsidRPr="00C04217" w:rsidRDefault="00C04217" w:rsidP="00477C72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C04217">
        <w:rPr>
          <w:b/>
          <w:bCs/>
          <w:sz w:val="28"/>
          <w:szCs w:val="28"/>
        </w:rPr>
        <w:t>Playlist Management</w:t>
      </w:r>
      <w:r w:rsidRPr="00C04217">
        <w:rPr>
          <w:sz w:val="28"/>
          <w:szCs w:val="28"/>
        </w:rPr>
        <w:t xml:space="preserve"> – створення, редагування, збереження плейлистів</w:t>
      </w:r>
    </w:p>
    <w:p w14:paraId="063BFA4E" w14:textId="77777777" w:rsidR="00C04217" w:rsidRPr="00C04217" w:rsidRDefault="00C04217" w:rsidP="00477C72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C04217">
        <w:rPr>
          <w:b/>
          <w:bCs/>
          <w:sz w:val="28"/>
          <w:szCs w:val="28"/>
        </w:rPr>
        <w:t>Streaming Service</w:t>
      </w:r>
      <w:r w:rsidRPr="00C04217">
        <w:rPr>
          <w:sz w:val="28"/>
          <w:szCs w:val="28"/>
        </w:rPr>
        <w:t xml:space="preserve"> – потокове відтворення, кешування треків та подкастів</w:t>
      </w:r>
    </w:p>
    <w:p w14:paraId="45FE39EF" w14:textId="7B5B0962" w:rsidR="00C04217" w:rsidRDefault="00C04217" w:rsidP="00477C72">
      <w:pPr>
        <w:numPr>
          <w:ilvl w:val="0"/>
          <w:numId w:val="1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C04217">
        <w:rPr>
          <w:b/>
          <w:bCs/>
          <w:sz w:val="28"/>
          <w:szCs w:val="28"/>
        </w:rPr>
        <w:t>Subscription &amp; Billing</w:t>
      </w:r>
      <w:r w:rsidRPr="00C04217">
        <w:rPr>
          <w:sz w:val="28"/>
          <w:szCs w:val="28"/>
        </w:rPr>
        <w:t xml:space="preserve"> – платіжна система, управління підписками</w:t>
      </w:r>
    </w:p>
    <w:p w14:paraId="6E83EC7C" w14:textId="4AAE34D4" w:rsidR="00C04217" w:rsidRPr="00C04217" w:rsidRDefault="00C04217" w:rsidP="00477C72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Integrations</w:t>
      </w:r>
    </w:p>
    <w:p w14:paraId="5972C188" w14:textId="77777777" w:rsidR="004D371B" w:rsidRPr="004D371B" w:rsidRDefault="004D371B" w:rsidP="00477C72">
      <w:pPr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rPr>
          <w:sz w:val="28"/>
          <w:szCs w:val="28"/>
        </w:rPr>
      </w:pPr>
      <w:r w:rsidRPr="004D371B">
        <w:rPr>
          <w:b/>
          <w:bCs/>
          <w:sz w:val="28"/>
          <w:szCs w:val="28"/>
        </w:rPr>
        <w:t>Платіжні системи</w:t>
      </w:r>
      <w:r w:rsidRPr="004D371B">
        <w:rPr>
          <w:sz w:val="28"/>
          <w:szCs w:val="28"/>
        </w:rPr>
        <w:t xml:space="preserve"> (Stripe, PayPal) – для обробки підписок</w:t>
      </w:r>
    </w:p>
    <w:p w14:paraId="24D04464" w14:textId="5BAECE29" w:rsidR="004D371B" w:rsidRDefault="004D371B" w:rsidP="00477C72">
      <w:pPr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rPr>
          <w:sz w:val="28"/>
          <w:szCs w:val="28"/>
        </w:rPr>
      </w:pPr>
      <w:r w:rsidRPr="004D371B">
        <w:rPr>
          <w:b/>
          <w:bCs/>
          <w:sz w:val="28"/>
          <w:szCs w:val="28"/>
        </w:rPr>
        <w:t>Musi</w:t>
      </w:r>
      <w:r>
        <w:rPr>
          <w:b/>
          <w:bCs/>
          <w:sz w:val="28"/>
          <w:szCs w:val="28"/>
          <w:lang w:val="en-US"/>
        </w:rPr>
        <w:t>x</w:t>
      </w:r>
      <w:r w:rsidRPr="004D371B">
        <w:rPr>
          <w:b/>
          <w:bCs/>
          <w:sz w:val="28"/>
          <w:szCs w:val="28"/>
        </w:rPr>
        <w:t>match</w:t>
      </w:r>
      <w:r>
        <w:rPr>
          <w:b/>
          <w:bCs/>
          <w:sz w:val="28"/>
          <w:szCs w:val="28"/>
          <w:lang w:val="en-US"/>
        </w:rPr>
        <w:t xml:space="preserve"> </w:t>
      </w:r>
      <w:r w:rsidRPr="004D371B">
        <w:rPr>
          <w:sz w:val="28"/>
          <w:szCs w:val="28"/>
        </w:rPr>
        <w:t>– для отримання текстів пісень</w:t>
      </w:r>
    </w:p>
    <w:p w14:paraId="03C29A87" w14:textId="00BCAF17" w:rsidR="00C04217" w:rsidRPr="004D371B" w:rsidRDefault="004D371B" w:rsidP="004D371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E4D5CA" w14:textId="1F4D7080" w:rsidR="008B1CD1" w:rsidRPr="004D371B" w:rsidRDefault="00AD5543" w:rsidP="00477C72">
      <w:pPr>
        <w:pStyle w:val="ListParagraph"/>
        <w:numPr>
          <w:ilvl w:val="1"/>
          <w:numId w:val="3"/>
        </w:numPr>
        <w:spacing w:line="276" w:lineRule="auto"/>
        <w:jc w:val="both"/>
        <w:rPr>
          <w:b/>
          <w:bCs/>
          <w:color w:val="000000"/>
          <w:sz w:val="28"/>
          <w:szCs w:val="28"/>
          <w:lang w:val="en-US"/>
        </w:rPr>
      </w:pPr>
      <w:r w:rsidRPr="004D371B">
        <w:rPr>
          <w:b/>
          <w:bCs/>
          <w:color w:val="000000"/>
          <w:sz w:val="28"/>
          <w:szCs w:val="28"/>
          <w:lang w:val="en-US"/>
        </w:rPr>
        <w:lastRenderedPageBreak/>
        <w:t>Wireframes</w:t>
      </w:r>
    </w:p>
    <w:p w14:paraId="43391EA6" w14:textId="77777777" w:rsidR="00AD5543" w:rsidRPr="00AD5543" w:rsidRDefault="00AD5543" w:rsidP="00AD5543">
      <w:pPr>
        <w:spacing w:line="276" w:lineRule="auto"/>
        <w:ind w:left="709"/>
        <w:jc w:val="both"/>
        <w:rPr>
          <w:b/>
          <w:bCs/>
          <w:color w:val="000000"/>
          <w:sz w:val="28"/>
          <w:szCs w:val="28"/>
          <w:lang w:val="en-US"/>
        </w:rPr>
      </w:pPr>
    </w:p>
    <w:p w14:paraId="1B3AB13B" w14:textId="55016E93" w:rsidR="00AD5543" w:rsidRDefault="00AD5543" w:rsidP="00C04217">
      <w:pPr>
        <w:spacing w:line="276" w:lineRule="auto"/>
        <w:ind w:firstLine="709"/>
        <w:jc w:val="center"/>
        <w:rPr>
          <w:b/>
          <w:bCs/>
          <w:color w:val="000000"/>
          <w:sz w:val="28"/>
          <w:szCs w:val="28"/>
          <w:lang w:val="uk-UA"/>
        </w:rPr>
      </w:pPr>
      <w:r w:rsidRPr="00AD5543">
        <w:rPr>
          <w:b/>
          <w:bCs/>
          <w:color w:val="000000"/>
          <w:sz w:val="28"/>
          <w:szCs w:val="28"/>
          <w:lang w:val="uk-UA"/>
        </w:rPr>
        <w:drawing>
          <wp:inline distT="0" distB="0" distL="0" distR="0" wp14:anchorId="17EB90A4" wp14:editId="4318982E">
            <wp:extent cx="2171700" cy="473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E747" w14:textId="0903B251" w:rsidR="00C04217" w:rsidRPr="00C04217" w:rsidRDefault="00C04217" w:rsidP="00C04217">
      <w:pPr>
        <w:spacing w:line="276" w:lineRule="auto"/>
        <w:ind w:firstLine="709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k-UA"/>
        </w:rPr>
        <w:t xml:space="preserve">Рис. 1 – </w:t>
      </w:r>
      <w:r>
        <w:rPr>
          <w:color w:val="000000"/>
          <w:sz w:val="28"/>
          <w:szCs w:val="28"/>
          <w:lang w:val="en-US"/>
        </w:rPr>
        <w:t>Wireframe feature 1</w:t>
      </w:r>
    </w:p>
    <w:p w14:paraId="685AE1A9" w14:textId="530408D7" w:rsidR="00AD5543" w:rsidRDefault="00AD5543" w:rsidP="00F23ED5">
      <w:pPr>
        <w:spacing w:line="276" w:lineRule="auto"/>
        <w:ind w:firstLine="709"/>
        <w:jc w:val="center"/>
        <w:rPr>
          <w:b/>
          <w:bCs/>
          <w:color w:val="000000"/>
          <w:sz w:val="28"/>
          <w:szCs w:val="28"/>
          <w:lang w:val="uk-UA"/>
        </w:rPr>
      </w:pPr>
      <w:r w:rsidRPr="00AD5543">
        <w:rPr>
          <w:b/>
          <w:bCs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7B2972DF" wp14:editId="0028DD3C">
            <wp:extent cx="2095500" cy="457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9E4D" w14:textId="2B96E628" w:rsidR="00C04217" w:rsidRPr="00C04217" w:rsidRDefault="00C04217" w:rsidP="00C04217">
      <w:pPr>
        <w:spacing w:line="276" w:lineRule="auto"/>
        <w:ind w:firstLine="709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en-US"/>
        </w:rPr>
        <w:t>2</w:t>
      </w:r>
      <w:r>
        <w:rPr>
          <w:color w:val="000000"/>
          <w:sz w:val="28"/>
          <w:szCs w:val="28"/>
          <w:lang w:val="uk-UA"/>
        </w:rPr>
        <w:t xml:space="preserve"> – </w:t>
      </w:r>
      <w:r>
        <w:rPr>
          <w:color w:val="000000"/>
          <w:sz w:val="28"/>
          <w:szCs w:val="28"/>
          <w:lang w:val="en-US"/>
        </w:rPr>
        <w:t xml:space="preserve">Wireframe feature </w:t>
      </w:r>
      <w:r>
        <w:rPr>
          <w:color w:val="000000"/>
          <w:sz w:val="28"/>
          <w:szCs w:val="28"/>
          <w:lang w:val="en-US"/>
        </w:rPr>
        <w:t>2</w:t>
      </w:r>
    </w:p>
    <w:p w14:paraId="5CD40110" w14:textId="77777777" w:rsidR="00C04217" w:rsidRDefault="00C04217" w:rsidP="00F23ED5">
      <w:pPr>
        <w:spacing w:line="276" w:lineRule="auto"/>
        <w:ind w:firstLine="709"/>
        <w:jc w:val="center"/>
        <w:rPr>
          <w:b/>
          <w:bCs/>
          <w:color w:val="000000"/>
          <w:sz w:val="28"/>
          <w:szCs w:val="28"/>
          <w:lang w:val="uk-UA"/>
        </w:rPr>
      </w:pPr>
    </w:p>
    <w:p w14:paraId="4F6F5886" w14:textId="0C19CD34" w:rsidR="00AD5543" w:rsidRDefault="00AD5543" w:rsidP="00F23ED5">
      <w:pPr>
        <w:spacing w:line="276" w:lineRule="auto"/>
        <w:ind w:firstLine="709"/>
        <w:jc w:val="center"/>
        <w:rPr>
          <w:b/>
          <w:bCs/>
          <w:color w:val="000000"/>
          <w:sz w:val="28"/>
          <w:szCs w:val="28"/>
          <w:lang w:val="uk-UA"/>
        </w:rPr>
      </w:pPr>
      <w:r w:rsidRPr="00AD5543">
        <w:rPr>
          <w:b/>
          <w:bCs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4B82FAD1" wp14:editId="7ADD051B">
            <wp:extent cx="2146300" cy="4660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5F8D" w14:textId="17994C6C" w:rsidR="00C04217" w:rsidRPr="00C04217" w:rsidRDefault="00C04217" w:rsidP="00C04217">
      <w:pPr>
        <w:spacing w:line="276" w:lineRule="auto"/>
        <w:ind w:firstLine="709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en-US"/>
        </w:rPr>
        <w:t>3</w:t>
      </w:r>
      <w:r>
        <w:rPr>
          <w:color w:val="000000"/>
          <w:sz w:val="28"/>
          <w:szCs w:val="28"/>
          <w:lang w:val="uk-UA"/>
        </w:rPr>
        <w:t xml:space="preserve"> – </w:t>
      </w:r>
      <w:r>
        <w:rPr>
          <w:color w:val="000000"/>
          <w:sz w:val="28"/>
          <w:szCs w:val="28"/>
          <w:lang w:val="en-US"/>
        </w:rPr>
        <w:t xml:space="preserve">Wireframe feature </w:t>
      </w:r>
      <w:r>
        <w:rPr>
          <w:color w:val="000000"/>
          <w:sz w:val="28"/>
          <w:szCs w:val="28"/>
          <w:lang w:val="en-US"/>
        </w:rPr>
        <w:t>3</w:t>
      </w:r>
    </w:p>
    <w:p w14:paraId="54E2090C" w14:textId="75240514" w:rsidR="00AD5543" w:rsidRDefault="00AD5543" w:rsidP="00F23ED5">
      <w:pPr>
        <w:spacing w:line="276" w:lineRule="auto"/>
        <w:ind w:firstLine="709"/>
        <w:jc w:val="center"/>
        <w:rPr>
          <w:b/>
          <w:bCs/>
          <w:color w:val="000000"/>
          <w:sz w:val="28"/>
          <w:szCs w:val="28"/>
          <w:lang w:val="uk-UA"/>
        </w:rPr>
      </w:pPr>
    </w:p>
    <w:p w14:paraId="01E3BB58" w14:textId="2B40AE34" w:rsidR="00AD5543" w:rsidRDefault="00AD5543" w:rsidP="00F23ED5">
      <w:pPr>
        <w:spacing w:line="276" w:lineRule="auto"/>
        <w:ind w:firstLine="709"/>
        <w:jc w:val="center"/>
        <w:rPr>
          <w:b/>
          <w:bCs/>
          <w:color w:val="000000"/>
          <w:sz w:val="28"/>
          <w:szCs w:val="28"/>
          <w:lang w:val="uk-UA"/>
        </w:rPr>
      </w:pPr>
      <w:r w:rsidRPr="00AD5543">
        <w:rPr>
          <w:b/>
          <w:bCs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1F4AE61C" wp14:editId="176A766D">
            <wp:extent cx="1955800" cy="4445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8A3F" w14:textId="355D8A1C" w:rsidR="00C04217" w:rsidRPr="00C04217" w:rsidRDefault="00C04217" w:rsidP="00C04217">
      <w:pPr>
        <w:spacing w:line="276" w:lineRule="auto"/>
        <w:ind w:firstLine="709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en-US"/>
        </w:rPr>
        <w:t>4</w:t>
      </w:r>
      <w:r>
        <w:rPr>
          <w:color w:val="000000"/>
          <w:sz w:val="28"/>
          <w:szCs w:val="28"/>
          <w:lang w:val="uk-UA"/>
        </w:rPr>
        <w:t xml:space="preserve"> – </w:t>
      </w:r>
      <w:r>
        <w:rPr>
          <w:color w:val="000000"/>
          <w:sz w:val="28"/>
          <w:szCs w:val="28"/>
          <w:lang w:val="en-US"/>
        </w:rPr>
        <w:t xml:space="preserve">Wireframe feature </w:t>
      </w:r>
      <w:r>
        <w:rPr>
          <w:color w:val="000000"/>
          <w:sz w:val="28"/>
          <w:szCs w:val="28"/>
          <w:lang w:val="en-US"/>
        </w:rPr>
        <w:t>4</w:t>
      </w:r>
    </w:p>
    <w:p w14:paraId="6B67D495" w14:textId="09535437" w:rsidR="00C04217" w:rsidRDefault="00C04217" w:rsidP="00F23ED5">
      <w:pPr>
        <w:spacing w:line="276" w:lineRule="auto"/>
        <w:ind w:firstLine="709"/>
        <w:jc w:val="center"/>
        <w:rPr>
          <w:b/>
          <w:bCs/>
          <w:color w:val="000000"/>
          <w:sz w:val="28"/>
          <w:szCs w:val="28"/>
          <w:lang w:val="uk-UA"/>
        </w:rPr>
      </w:pPr>
    </w:p>
    <w:p w14:paraId="5CD26DAA" w14:textId="19A21848" w:rsidR="00C04217" w:rsidRDefault="00C04217" w:rsidP="00F23ED5">
      <w:pPr>
        <w:spacing w:line="276" w:lineRule="auto"/>
        <w:ind w:firstLine="709"/>
        <w:jc w:val="center"/>
        <w:rPr>
          <w:b/>
          <w:bCs/>
          <w:color w:val="000000"/>
          <w:sz w:val="28"/>
          <w:szCs w:val="28"/>
          <w:lang w:val="uk-UA"/>
        </w:rPr>
      </w:pPr>
      <w:r w:rsidRPr="00C04217">
        <w:rPr>
          <w:b/>
          <w:bCs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7C73DFF9" wp14:editId="04645F21">
            <wp:extent cx="2019300" cy="4673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2B16" w14:textId="416444C2" w:rsidR="00C04217" w:rsidRPr="00C04217" w:rsidRDefault="00C04217" w:rsidP="00C04217">
      <w:pPr>
        <w:spacing w:line="276" w:lineRule="auto"/>
        <w:ind w:firstLine="709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en-US"/>
        </w:rPr>
        <w:t>5</w:t>
      </w:r>
      <w:r>
        <w:rPr>
          <w:color w:val="000000"/>
          <w:sz w:val="28"/>
          <w:szCs w:val="28"/>
          <w:lang w:val="uk-UA"/>
        </w:rPr>
        <w:t xml:space="preserve"> – </w:t>
      </w:r>
      <w:r>
        <w:rPr>
          <w:color w:val="000000"/>
          <w:sz w:val="28"/>
          <w:szCs w:val="28"/>
          <w:lang w:val="en-US"/>
        </w:rPr>
        <w:t xml:space="preserve">Wireframe feature </w:t>
      </w:r>
      <w:r>
        <w:rPr>
          <w:color w:val="000000"/>
          <w:sz w:val="28"/>
          <w:szCs w:val="28"/>
          <w:lang w:val="en-US"/>
        </w:rPr>
        <w:t>5</w:t>
      </w:r>
    </w:p>
    <w:p w14:paraId="7A8A4AD5" w14:textId="7AA12825" w:rsidR="00C04217" w:rsidRDefault="00C04217" w:rsidP="00F23ED5">
      <w:pPr>
        <w:spacing w:line="276" w:lineRule="auto"/>
        <w:ind w:firstLine="709"/>
        <w:jc w:val="center"/>
        <w:rPr>
          <w:b/>
          <w:bCs/>
          <w:color w:val="000000"/>
          <w:sz w:val="28"/>
          <w:szCs w:val="28"/>
          <w:lang w:val="uk-UA"/>
        </w:rPr>
      </w:pPr>
    </w:p>
    <w:p w14:paraId="138DFDEB" w14:textId="3EAE906E" w:rsidR="00C04217" w:rsidRDefault="00C04217" w:rsidP="00F23ED5">
      <w:pPr>
        <w:spacing w:line="276" w:lineRule="auto"/>
        <w:ind w:firstLine="709"/>
        <w:jc w:val="center"/>
        <w:rPr>
          <w:b/>
          <w:bCs/>
          <w:color w:val="000000"/>
          <w:sz w:val="28"/>
          <w:szCs w:val="28"/>
          <w:lang w:val="uk-UA"/>
        </w:rPr>
      </w:pPr>
      <w:r w:rsidRPr="00C04217">
        <w:rPr>
          <w:b/>
          <w:bCs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1DE1EEE6" wp14:editId="7F96A66C">
            <wp:extent cx="2019300" cy="4508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1F5A" w14:textId="716E9ADE" w:rsidR="00C04217" w:rsidRPr="00C04217" w:rsidRDefault="00C04217" w:rsidP="00C04217">
      <w:pPr>
        <w:spacing w:line="276" w:lineRule="auto"/>
        <w:ind w:firstLine="709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en-US"/>
        </w:rPr>
        <w:t>6</w:t>
      </w:r>
      <w:r>
        <w:rPr>
          <w:color w:val="000000"/>
          <w:sz w:val="28"/>
          <w:szCs w:val="28"/>
          <w:lang w:val="uk-UA"/>
        </w:rPr>
        <w:t xml:space="preserve"> – </w:t>
      </w:r>
      <w:r>
        <w:rPr>
          <w:color w:val="000000"/>
          <w:sz w:val="28"/>
          <w:szCs w:val="28"/>
          <w:lang w:val="en-US"/>
        </w:rPr>
        <w:t xml:space="preserve">Wireframe feature </w:t>
      </w:r>
      <w:r>
        <w:rPr>
          <w:color w:val="000000"/>
          <w:sz w:val="28"/>
          <w:szCs w:val="28"/>
          <w:lang w:val="en-US"/>
        </w:rPr>
        <w:t>6</w:t>
      </w:r>
    </w:p>
    <w:p w14:paraId="49E7B084" w14:textId="77777777" w:rsidR="00C04217" w:rsidRPr="00F23ED5" w:rsidRDefault="00C04217" w:rsidP="00F23ED5">
      <w:pPr>
        <w:spacing w:line="276" w:lineRule="auto"/>
        <w:ind w:firstLine="709"/>
        <w:jc w:val="center"/>
        <w:rPr>
          <w:b/>
          <w:bCs/>
          <w:color w:val="000000"/>
          <w:sz w:val="28"/>
          <w:szCs w:val="28"/>
          <w:lang w:val="uk-UA"/>
        </w:rPr>
      </w:pPr>
    </w:p>
    <w:p w14:paraId="1C4C2256" w14:textId="6E8D2B19" w:rsidR="004A6389" w:rsidRDefault="00D1221A" w:rsidP="004A6389">
      <w:pPr>
        <w:pStyle w:val="NormalWeb"/>
        <w:snapToGrid w:val="0"/>
        <w:spacing w:line="276" w:lineRule="auto"/>
        <w:ind w:firstLine="709"/>
        <w:contextualSpacing/>
        <w:rPr>
          <w:b/>
          <w:bCs/>
          <w:color w:val="000000" w:themeColor="text1"/>
          <w:sz w:val="28"/>
          <w:szCs w:val="28"/>
          <w:lang w:val="uk-UA"/>
        </w:rPr>
      </w:pPr>
      <w:r>
        <w:rPr>
          <w:b/>
          <w:bCs/>
          <w:color w:val="000000" w:themeColor="text1"/>
          <w:sz w:val="28"/>
          <w:szCs w:val="28"/>
          <w:lang w:val="uk-UA"/>
        </w:rPr>
        <w:t>Висновок:</w:t>
      </w:r>
    </w:p>
    <w:p w14:paraId="44C71633" w14:textId="06A012F4" w:rsidR="004D371B" w:rsidRPr="004D371B" w:rsidRDefault="004D371B" w:rsidP="004D371B">
      <w:pPr>
        <w:pStyle w:val="NormalWeb"/>
        <w:snapToGrid w:val="0"/>
        <w:spacing w:line="276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D371B">
        <w:rPr>
          <w:color w:val="000000" w:themeColor="text1"/>
          <w:sz w:val="28"/>
          <w:szCs w:val="28"/>
        </w:rPr>
        <w:t>У цій роботі ми розробили систему вимог для музичного стрімінгового додатку. Були визначені ключові функціональні можливості, описані user stories, розподілена доменна область відповідно до принципів Domain Driven Design та додані інтеграції з зовнішніми системами, такими як MusiXmatch для текстів пісень і платіжні сервіси для Premium-підписки.</w:t>
      </w:r>
    </w:p>
    <w:p w14:paraId="24AB79F8" w14:textId="77777777" w:rsidR="004D371B" w:rsidRPr="004D371B" w:rsidRDefault="004D371B" w:rsidP="004D371B">
      <w:pPr>
        <w:pStyle w:val="NormalWeb"/>
        <w:snapToGrid w:val="0"/>
        <w:spacing w:line="276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D371B">
        <w:rPr>
          <w:color w:val="000000" w:themeColor="text1"/>
          <w:sz w:val="28"/>
          <w:szCs w:val="28"/>
        </w:rPr>
        <w:t>Отриманий документ можна використовувати як основу для подальшого проєктування архітектури, розробки wireframes та реалізації додатку.</w:t>
      </w:r>
    </w:p>
    <w:p w14:paraId="38BB5020" w14:textId="77777777" w:rsidR="00D1221A" w:rsidRPr="00051BE1" w:rsidRDefault="00D1221A" w:rsidP="00D1221A">
      <w:pPr>
        <w:pStyle w:val="NormalWeb"/>
        <w:snapToGrid w:val="0"/>
        <w:spacing w:line="276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</w:p>
    <w:sectPr w:rsidR="00D1221A" w:rsidRPr="00051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26479"/>
    <w:multiLevelType w:val="multilevel"/>
    <w:tmpl w:val="97E24B3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D301BED"/>
    <w:multiLevelType w:val="multilevel"/>
    <w:tmpl w:val="264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47492"/>
    <w:multiLevelType w:val="multilevel"/>
    <w:tmpl w:val="09EC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A47C1"/>
    <w:multiLevelType w:val="multilevel"/>
    <w:tmpl w:val="D53C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A10EB"/>
    <w:multiLevelType w:val="hybridMultilevel"/>
    <w:tmpl w:val="5B6A743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8133B89"/>
    <w:multiLevelType w:val="multilevel"/>
    <w:tmpl w:val="5194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7E7AAD"/>
    <w:multiLevelType w:val="multilevel"/>
    <w:tmpl w:val="5A54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50373"/>
    <w:multiLevelType w:val="multilevel"/>
    <w:tmpl w:val="0F7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31197"/>
    <w:multiLevelType w:val="multilevel"/>
    <w:tmpl w:val="97E24B3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9605789"/>
    <w:multiLevelType w:val="multilevel"/>
    <w:tmpl w:val="32C6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37464"/>
    <w:multiLevelType w:val="hybridMultilevel"/>
    <w:tmpl w:val="04186B7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2"/>
  </w:num>
  <w:num w:numId="5">
    <w:abstractNumId w:val="9"/>
  </w:num>
  <w:num w:numId="6">
    <w:abstractNumId w:val="1"/>
  </w:num>
  <w:num w:numId="7">
    <w:abstractNumId w:val="3"/>
  </w:num>
  <w:num w:numId="8">
    <w:abstractNumId w:val="6"/>
  </w:num>
  <w:num w:numId="9">
    <w:abstractNumId w:val="7"/>
  </w:num>
  <w:num w:numId="10">
    <w:abstractNumId w:val="8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5E"/>
    <w:rsid w:val="00000227"/>
    <w:rsid w:val="00001659"/>
    <w:rsid w:val="00005AB0"/>
    <w:rsid w:val="00030195"/>
    <w:rsid w:val="0005197E"/>
    <w:rsid w:val="00051BE1"/>
    <w:rsid w:val="00054FD4"/>
    <w:rsid w:val="00061CA7"/>
    <w:rsid w:val="00062C71"/>
    <w:rsid w:val="000655DA"/>
    <w:rsid w:val="00073789"/>
    <w:rsid w:val="00075418"/>
    <w:rsid w:val="000B0D25"/>
    <w:rsid w:val="000D492D"/>
    <w:rsid w:val="000D4A6D"/>
    <w:rsid w:val="000E5A51"/>
    <w:rsid w:val="00110460"/>
    <w:rsid w:val="00115132"/>
    <w:rsid w:val="001271F5"/>
    <w:rsid w:val="00150C72"/>
    <w:rsid w:val="00154214"/>
    <w:rsid w:val="00181EF1"/>
    <w:rsid w:val="001A060D"/>
    <w:rsid w:val="001B4383"/>
    <w:rsid w:val="001D477E"/>
    <w:rsid w:val="001E0A37"/>
    <w:rsid w:val="001E253B"/>
    <w:rsid w:val="001F2E94"/>
    <w:rsid w:val="001F64AC"/>
    <w:rsid w:val="00291F8F"/>
    <w:rsid w:val="002D4A5E"/>
    <w:rsid w:val="002D5A3D"/>
    <w:rsid w:val="00303974"/>
    <w:rsid w:val="00314A64"/>
    <w:rsid w:val="00314A85"/>
    <w:rsid w:val="00370C1F"/>
    <w:rsid w:val="003D0CF3"/>
    <w:rsid w:val="003F62B7"/>
    <w:rsid w:val="0041757F"/>
    <w:rsid w:val="00444D8E"/>
    <w:rsid w:val="004602D0"/>
    <w:rsid w:val="00477C72"/>
    <w:rsid w:val="00485F60"/>
    <w:rsid w:val="00490FC3"/>
    <w:rsid w:val="004A6389"/>
    <w:rsid w:val="004D371B"/>
    <w:rsid w:val="00521FC0"/>
    <w:rsid w:val="0053541D"/>
    <w:rsid w:val="005C6A3E"/>
    <w:rsid w:val="005D58D9"/>
    <w:rsid w:val="005E0392"/>
    <w:rsid w:val="005E7927"/>
    <w:rsid w:val="006306BE"/>
    <w:rsid w:val="00646286"/>
    <w:rsid w:val="00655DC3"/>
    <w:rsid w:val="00664ADF"/>
    <w:rsid w:val="00681282"/>
    <w:rsid w:val="00697996"/>
    <w:rsid w:val="006B3C46"/>
    <w:rsid w:val="006F4540"/>
    <w:rsid w:val="007255EF"/>
    <w:rsid w:val="00762897"/>
    <w:rsid w:val="007655F3"/>
    <w:rsid w:val="00766D35"/>
    <w:rsid w:val="0077274D"/>
    <w:rsid w:val="00775B4A"/>
    <w:rsid w:val="007A0405"/>
    <w:rsid w:val="007E7216"/>
    <w:rsid w:val="00802235"/>
    <w:rsid w:val="00803377"/>
    <w:rsid w:val="00813C40"/>
    <w:rsid w:val="00815409"/>
    <w:rsid w:val="00815A55"/>
    <w:rsid w:val="008465EE"/>
    <w:rsid w:val="0087592C"/>
    <w:rsid w:val="008A0A4F"/>
    <w:rsid w:val="008B1CD1"/>
    <w:rsid w:val="008C1691"/>
    <w:rsid w:val="008D2EB3"/>
    <w:rsid w:val="008F4022"/>
    <w:rsid w:val="00912B53"/>
    <w:rsid w:val="00941E08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5237"/>
    <w:rsid w:val="009D7ADF"/>
    <w:rsid w:val="009E267C"/>
    <w:rsid w:val="00A06DC4"/>
    <w:rsid w:val="00A162EB"/>
    <w:rsid w:val="00A62672"/>
    <w:rsid w:val="00A65E74"/>
    <w:rsid w:val="00AA30E4"/>
    <w:rsid w:val="00AB301A"/>
    <w:rsid w:val="00AC6FFC"/>
    <w:rsid w:val="00AD5543"/>
    <w:rsid w:val="00AD771E"/>
    <w:rsid w:val="00AE7836"/>
    <w:rsid w:val="00AF38A3"/>
    <w:rsid w:val="00B1036C"/>
    <w:rsid w:val="00B44497"/>
    <w:rsid w:val="00B5535E"/>
    <w:rsid w:val="00B718F3"/>
    <w:rsid w:val="00BA5E41"/>
    <w:rsid w:val="00BE50FE"/>
    <w:rsid w:val="00BF6887"/>
    <w:rsid w:val="00C00D61"/>
    <w:rsid w:val="00C04217"/>
    <w:rsid w:val="00C461E9"/>
    <w:rsid w:val="00C568A7"/>
    <w:rsid w:val="00C80721"/>
    <w:rsid w:val="00C87FA3"/>
    <w:rsid w:val="00C9334F"/>
    <w:rsid w:val="00C93CDA"/>
    <w:rsid w:val="00CB7ACD"/>
    <w:rsid w:val="00CC3A04"/>
    <w:rsid w:val="00CD19E2"/>
    <w:rsid w:val="00CD4A15"/>
    <w:rsid w:val="00CF3273"/>
    <w:rsid w:val="00D0474E"/>
    <w:rsid w:val="00D071A3"/>
    <w:rsid w:val="00D1221A"/>
    <w:rsid w:val="00D16ECC"/>
    <w:rsid w:val="00D21C14"/>
    <w:rsid w:val="00D75BA6"/>
    <w:rsid w:val="00DA0D94"/>
    <w:rsid w:val="00DA6297"/>
    <w:rsid w:val="00DB0387"/>
    <w:rsid w:val="00DB10FD"/>
    <w:rsid w:val="00DC1F45"/>
    <w:rsid w:val="00DC50B2"/>
    <w:rsid w:val="00DC56B5"/>
    <w:rsid w:val="00DD41F7"/>
    <w:rsid w:val="00DF1379"/>
    <w:rsid w:val="00DF35BE"/>
    <w:rsid w:val="00E0269D"/>
    <w:rsid w:val="00E06BCA"/>
    <w:rsid w:val="00E34FF0"/>
    <w:rsid w:val="00E478C1"/>
    <w:rsid w:val="00E6135C"/>
    <w:rsid w:val="00E77B65"/>
    <w:rsid w:val="00EB708B"/>
    <w:rsid w:val="00EC12E0"/>
    <w:rsid w:val="00EC3E6C"/>
    <w:rsid w:val="00EC62D7"/>
    <w:rsid w:val="00ED60F7"/>
    <w:rsid w:val="00EE41C3"/>
    <w:rsid w:val="00F01EE2"/>
    <w:rsid w:val="00F10244"/>
    <w:rsid w:val="00F23ED5"/>
    <w:rsid w:val="00F40107"/>
    <w:rsid w:val="00F472D4"/>
    <w:rsid w:val="00FA03D1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chartTrackingRefBased/>
  <w15:docId w15:val="{EB767E8D-58F1-6D48-8143-2C264EE6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217"/>
    <w:rPr>
      <w:rFonts w:ascii="Times New Roman" w:eastAsia="Times New Roman" w:hAnsi="Times New Roman" w:cs="Times New Roman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unhideWhenUsed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lab1.docx</Template>
  <TotalTime>0</TotalTime>
  <Pages>12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2</cp:revision>
  <cp:lastPrinted>2025-03-25T21:54:00Z</cp:lastPrinted>
  <dcterms:created xsi:type="dcterms:W3CDTF">2025-03-25T21:59:00Z</dcterms:created>
  <dcterms:modified xsi:type="dcterms:W3CDTF">2025-03-25T21:59:00Z</dcterms:modified>
</cp:coreProperties>
</file>